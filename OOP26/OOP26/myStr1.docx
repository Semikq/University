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ff0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1879"/>
        <w:gridCol w:w="3887"/>
      </w:tblGrid>
      <w:tr w:rsidR="0090596C" w:rsidRPr="00FA189B" w14:paraId="4120EF44" w14:textId="77777777" w:rsidTr="0090596C">
        <w:tc>
          <w:tcPr>
            <w:tcW w:w="5000" w:type="pct"/>
            <w:gridSpan w:val="3"/>
            <w:shd w:val="clear" w:color="auto" w:fill="731F1C" w:themeFill="accent5"/>
          </w:tcPr>
          <w:p w14:paraId="277EA8DD" w14:textId="77777777" w:rsidR="00650259" w:rsidRPr="00FA189B" w:rsidRDefault="00DD7C26" w:rsidP="0090596C">
            <w:pPr>
              <w:pStyle w:val="10"/>
              <w:outlineLvl w:val="0"/>
            </w:pPr>
            <w:r>
              <w:rPr>
                <w:lang w:val="uk-UA"/>
              </w:rPr>
              <w:t>Власні дані</w:t>
            </w:r>
          </w:p>
        </w:tc>
      </w:tr>
      <w:tr w:rsidR="00650259" w:rsidRPr="00FA189B" w14:paraId="1838BE9B" w14:textId="77777777" w:rsidTr="00FA189B">
        <w:tc>
          <w:tcPr>
            <w:tcW w:w="1806" w:type="pct"/>
            <w:vAlign w:val="bottom"/>
          </w:tcPr>
          <w:p w14:paraId="2787DA66" w14:textId="77777777" w:rsidR="00650259" w:rsidRPr="00FA189B" w:rsidRDefault="00DD7C26" w:rsidP="0090596C">
            <w:pPr>
              <w:pStyle w:val="a7"/>
            </w:pPr>
            <w:r>
              <w:rPr>
                <w:lang w:val="uk-UA"/>
              </w:rPr>
              <w:t>Ім’я</w:t>
            </w:r>
          </w:p>
        </w:tc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21D2349A" w14:textId="604BFE69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"/>
                  <w:enabled/>
                  <w:calcOnExit w:val="0"/>
                  <w:textInput/>
                </w:ffData>
              </w:fldChar>
            </w:r>
            <w:bookmarkStart w:id="0" w:name="ТекстовоеПоле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0"/>
          </w:p>
        </w:tc>
      </w:tr>
      <w:tr w:rsidR="00650259" w:rsidRPr="00FA189B" w14:paraId="3B89289E" w14:textId="77777777" w:rsidTr="00FA189B">
        <w:tc>
          <w:tcPr>
            <w:tcW w:w="1806" w:type="pct"/>
            <w:vAlign w:val="bottom"/>
          </w:tcPr>
          <w:p w14:paraId="53F4FECC" w14:textId="77777777" w:rsidR="00650259" w:rsidRPr="00DD7C26" w:rsidRDefault="00DD7C26" w:rsidP="0090596C">
            <w:pPr>
              <w:pStyle w:val="a7"/>
              <w:rPr>
                <w:lang w:val="uk-UA"/>
              </w:rPr>
            </w:pPr>
            <w:r>
              <w:rPr>
                <w:lang w:val="uk-UA"/>
              </w:rPr>
              <w:t>Прізвище</w:t>
            </w:r>
          </w:p>
        </w:tc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78DFC4AD" w14:textId="3495BF39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2"/>
                  <w:enabled/>
                  <w:calcOnExit w:val="0"/>
                  <w:textInput/>
                </w:ffData>
              </w:fldChar>
            </w:r>
            <w:bookmarkStart w:id="1" w:name="ТекстовоеПоле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"/>
          </w:p>
        </w:tc>
      </w:tr>
      <w:tr w:rsidR="00650259" w:rsidRPr="00FA189B" w14:paraId="487FAD55" w14:textId="77777777" w:rsidTr="00FA189B">
        <w:tc>
          <w:tcPr>
            <w:tcW w:w="1806" w:type="pct"/>
            <w:vAlign w:val="bottom"/>
          </w:tcPr>
          <w:p w14:paraId="17E81456" w14:textId="77777777" w:rsidR="00650259" w:rsidRPr="00FA189B" w:rsidRDefault="00650259" w:rsidP="0090596C">
            <w:pPr>
              <w:pStyle w:val="a7"/>
            </w:pPr>
            <w:proofErr w:type="spellStart"/>
            <w:r w:rsidRPr="00FA189B">
              <w:rPr>
                <w:lang w:bidi="ru-RU"/>
              </w:rPr>
              <w:t>Клас</w:t>
            </w:r>
            <w:proofErr w:type="spellEnd"/>
          </w:p>
        </w:tc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3D60E00A" w14:textId="7D2DF434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3"/>
                  <w:enabled/>
                  <w:calcOnExit w:val="0"/>
                  <w:textInput/>
                </w:ffData>
              </w:fldChar>
            </w:r>
            <w:bookmarkStart w:id="2" w:name="ТекстовоеПоле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2"/>
          </w:p>
        </w:tc>
      </w:tr>
      <w:tr w:rsidR="00650259" w:rsidRPr="00FA189B" w14:paraId="7E02A21D" w14:textId="77777777" w:rsidTr="00FA189B">
        <w:tc>
          <w:tcPr>
            <w:tcW w:w="1806" w:type="pct"/>
            <w:vAlign w:val="bottom"/>
          </w:tcPr>
          <w:p w14:paraId="65297D94" w14:textId="77777777" w:rsidR="00650259" w:rsidRPr="00DD7C26" w:rsidRDefault="00157D0B" w:rsidP="0090596C">
            <w:pPr>
              <w:pStyle w:val="a7"/>
              <w:rPr>
                <w:lang w:val="uk-UA"/>
              </w:rPr>
            </w:pPr>
            <w:sdt>
              <w:sdtPr>
                <w:id w:val="572943512"/>
                <w:placeholder>
                  <w:docPart w:val="BAAEF535AA1A44EBACF3F7B70C250EDA"/>
                </w:placeholder>
                <w:temporary/>
                <w:showingPlcHdr/>
                <w15:appearance w15:val="hidden"/>
              </w:sdtPr>
              <w:sdtEndPr/>
              <w:sdtContent>
                <w:r w:rsidR="0090596C" w:rsidRPr="00FA189B">
                  <w:rPr>
                    <w:lang w:bidi="ru-RU"/>
                  </w:rPr>
                  <w:t>Адрес</w:t>
                </w:r>
              </w:sdtContent>
            </w:sdt>
            <w:r w:rsidR="00DD7C26">
              <w:rPr>
                <w:lang w:val="uk-UA"/>
              </w:rPr>
              <w:t>а</w:t>
            </w:r>
          </w:p>
        </w:tc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03C37F98" w14:textId="6C607D92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4"/>
                  <w:enabled/>
                  <w:calcOnExit w:val="0"/>
                  <w:textInput/>
                </w:ffData>
              </w:fldChar>
            </w:r>
            <w:bookmarkStart w:id="3" w:name="ТекстовоеПоле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3"/>
          </w:p>
        </w:tc>
      </w:tr>
      <w:tr w:rsidR="00DD7C26" w:rsidRPr="00FA189B" w14:paraId="6BBCBBE9" w14:textId="77777777" w:rsidTr="00DD7C26">
        <w:trPr>
          <w:gridAfter w:val="1"/>
          <w:wAfter w:w="2153" w:type="pct"/>
        </w:trPr>
        <w:sdt>
          <w:sdtPr>
            <w:id w:val="83577009"/>
            <w:placeholder>
              <w:docPart w:val="3769D2C1898E4768A974BD754EFD5F2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46121FB5" w14:textId="77777777" w:rsidR="00DD7C26" w:rsidRPr="00FA189B" w:rsidRDefault="00DD7C26" w:rsidP="0090596C">
                <w:pPr>
                  <w:pStyle w:val="a7"/>
                </w:pPr>
                <w:r w:rsidRPr="00FA189B">
                  <w:rPr>
                    <w:lang w:bidi="ru-RU"/>
                  </w:rPr>
                  <w:t>Телефон</w:t>
                </w:r>
              </w:p>
            </w:tc>
          </w:sdtContent>
        </w:sdt>
        <w:tc>
          <w:tcPr>
            <w:tcW w:w="1041" w:type="pct"/>
            <w:tcBorders>
              <w:bottom w:val="single" w:sz="4" w:space="0" w:color="auto"/>
            </w:tcBorders>
            <w:vAlign w:val="bottom"/>
          </w:tcPr>
          <w:p w14:paraId="40572F42" w14:textId="2FD4C9EC" w:rsidR="00DD7C26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5"/>
                  <w:enabled/>
                  <w:calcOnExit w:val="0"/>
                  <w:textInput/>
                </w:ffData>
              </w:fldChar>
            </w:r>
            <w:bookmarkStart w:id="4" w:name="ТекстовоеПоле5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4"/>
          </w:p>
        </w:tc>
      </w:tr>
      <w:tr w:rsidR="00650259" w:rsidRPr="00FA189B" w14:paraId="441B0EFB" w14:textId="77777777" w:rsidTr="00FA189B">
        <w:sdt>
          <w:sdtPr>
            <w:id w:val="-965116832"/>
            <w:placeholder>
              <w:docPart w:val="E8F062E2D3D64DFF9C4A0DBBC6C0588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4281B7AE" w14:textId="77777777" w:rsidR="00650259" w:rsidRPr="00FA189B" w:rsidRDefault="0090596C" w:rsidP="0090596C">
                <w:pPr>
                  <w:pStyle w:val="a7"/>
                </w:pPr>
                <w:r w:rsidRPr="00FA189B">
                  <w:rPr>
                    <w:lang w:bidi="ru-RU"/>
                  </w:rPr>
                  <w:t>Эл. почта</w:t>
                </w:r>
              </w:p>
            </w:tc>
          </w:sdtContent>
        </w:sdt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0570668E" w14:textId="27B525A4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6"/>
                  <w:enabled/>
                  <w:calcOnExit w:val="0"/>
                  <w:textInput/>
                </w:ffData>
              </w:fldChar>
            </w:r>
            <w:bookmarkStart w:id="5" w:name="ТекстовоеПоле6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5"/>
          </w:p>
        </w:tc>
      </w:tr>
      <w:tr w:rsidR="00650259" w:rsidRPr="00FA189B" w14:paraId="5F6A27CC" w14:textId="77777777" w:rsidTr="00977F99">
        <w:trPr>
          <w:trHeight w:val="54"/>
        </w:trPr>
        <w:tc>
          <w:tcPr>
            <w:tcW w:w="5000" w:type="pct"/>
            <w:gridSpan w:val="3"/>
            <w:shd w:val="clear" w:color="auto" w:fill="auto"/>
          </w:tcPr>
          <w:p w14:paraId="5D1A9244" w14:textId="77777777" w:rsidR="00650259" w:rsidRPr="00FA189B" w:rsidRDefault="00650259" w:rsidP="00977F99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90596C" w:rsidRPr="00FA189B" w14:paraId="50AE9AE9" w14:textId="77777777" w:rsidTr="0090596C">
        <w:tc>
          <w:tcPr>
            <w:tcW w:w="5000" w:type="pct"/>
            <w:gridSpan w:val="3"/>
            <w:shd w:val="clear" w:color="auto" w:fill="731F1C" w:themeFill="accent5"/>
          </w:tcPr>
          <w:p w14:paraId="0685A8EF" w14:textId="77777777" w:rsidR="00650259" w:rsidRPr="00FA189B" w:rsidRDefault="00DD7C26" w:rsidP="0090596C">
            <w:pPr>
              <w:pStyle w:val="10"/>
              <w:outlineLvl w:val="0"/>
            </w:pPr>
            <w:r>
              <w:rPr>
                <w:lang w:val="uk-UA"/>
              </w:rPr>
              <w:t>Дані про опікуна 1</w:t>
            </w:r>
          </w:p>
        </w:tc>
      </w:tr>
      <w:tr w:rsidR="00650259" w:rsidRPr="00FA189B" w14:paraId="09CA38A6" w14:textId="77777777" w:rsidTr="00FA189B">
        <w:tc>
          <w:tcPr>
            <w:tcW w:w="1806" w:type="pct"/>
            <w:vAlign w:val="bottom"/>
          </w:tcPr>
          <w:p w14:paraId="5579BE6D" w14:textId="77777777" w:rsidR="00650259" w:rsidRPr="00DD7C26" w:rsidRDefault="00DD7C26" w:rsidP="00F52451">
            <w:pPr>
              <w:pStyle w:val="a7"/>
              <w:rPr>
                <w:lang w:val="uk-UA"/>
              </w:rPr>
            </w:pPr>
            <w:r>
              <w:rPr>
                <w:lang w:val="uk-UA"/>
              </w:rPr>
              <w:t>Ім’я</w:t>
            </w:r>
          </w:p>
        </w:tc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3A8B3703" w14:textId="3B6232DC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7"/>
                  <w:enabled/>
                  <w:calcOnExit w:val="0"/>
                  <w:textInput/>
                </w:ffData>
              </w:fldChar>
            </w:r>
            <w:bookmarkStart w:id="6" w:name="ТекстовоеПоле7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6"/>
          </w:p>
        </w:tc>
      </w:tr>
      <w:tr w:rsidR="00650259" w:rsidRPr="00FA189B" w14:paraId="5FACA9E2" w14:textId="77777777" w:rsidTr="00FA189B">
        <w:tc>
          <w:tcPr>
            <w:tcW w:w="1806" w:type="pct"/>
            <w:vAlign w:val="bottom"/>
          </w:tcPr>
          <w:p w14:paraId="2DEBE184" w14:textId="77777777" w:rsidR="00650259" w:rsidRPr="00FA189B" w:rsidRDefault="00DD7C26" w:rsidP="00F52451">
            <w:pPr>
              <w:pStyle w:val="a7"/>
            </w:pPr>
            <w:r>
              <w:rPr>
                <w:lang w:val="uk-UA"/>
              </w:rPr>
              <w:t>Прізвище</w:t>
            </w:r>
          </w:p>
        </w:tc>
        <w:tc>
          <w:tcPr>
            <w:tcW w:w="319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375B0C" w14:textId="261921A7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8"/>
                  <w:enabled/>
                  <w:calcOnExit w:val="0"/>
                  <w:textInput/>
                </w:ffData>
              </w:fldChar>
            </w:r>
            <w:bookmarkStart w:id="7" w:name="ТекстовоеПоле8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7"/>
          </w:p>
        </w:tc>
      </w:tr>
      <w:tr w:rsidR="00DD7C26" w:rsidRPr="00FA189B" w14:paraId="6D224F20" w14:textId="77777777" w:rsidTr="00DD7C26">
        <w:trPr>
          <w:gridAfter w:val="1"/>
          <w:wAfter w:w="2153" w:type="pct"/>
        </w:trPr>
        <w:tc>
          <w:tcPr>
            <w:tcW w:w="1806" w:type="pct"/>
            <w:vAlign w:val="bottom"/>
          </w:tcPr>
          <w:p w14:paraId="7DFE2AB9" w14:textId="48C765C6" w:rsidR="00DD7C26" w:rsidRPr="00FA189B" w:rsidRDefault="00BA00F4" w:rsidP="00F52451">
            <w:pPr>
              <w:pStyle w:val="a7"/>
            </w:pPr>
            <w:r>
              <w:rPr>
                <w:lang w:val="uk-UA"/>
              </w:rPr>
              <w:t>Телефон</w:t>
            </w:r>
          </w:p>
        </w:tc>
        <w:tc>
          <w:tcPr>
            <w:tcW w:w="104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ABA036E" w14:textId="0D4B2305" w:rsidR="00DD7C26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9"/>
                  <w:enabled/>
                  <w:calcOnExit w:val="0"/>
                  <w:textInput/>
                </w:ffData>
              </w:fldChar>
            </w:r>
            <w:bookmarkStart w:id="8" w:name="ТекстовоеПоле9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8"/>
          </w:p>
        </w:tc>
      </w:tr>
      <w:tr w:rsidR="00650259" w:rsidRPr="00FA189B" w14:paraId="0BCA330E" w14:textId="77777777" w:rsidTr="00FA189B">
        <w:sdt>
          <w:sdtPr>
            <w:id w:val="1334104394"/>
            <w:placeholder>
              <w:docPart w:val="01841A8C377144DEBE6298809582DDC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5842795B" w14:textId="77777777" w:rsidR="00650259" w:rsidRPr="00FA189B" w:rsidRDefault="0090596C" w:rsidP="00F52451">
                <w:pPr>
                  <w:pStyle w:val="a7"/>
                </w:pPr>
                <w:r w:rsidRPr="00FA189B">
                  <w:rPr>
                    <w:lang w:bidi="ru-RU"/>
                  </w:rPr>
                  <w:t>Эл. почта</w:t>
                </w:r>
              </w:p>
            </w:tc>
          </w:sdtContent>
        </w:sdt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09368648" w14:textId="01ED138E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0"/>
                  <w:enabled/>
                  <w:calcOnExit w:val="0"/>
                  <w:textInput/>
                </w:ffData>
              </w:fldChar>
            </w:r>
            <w:bookmarkStart w:id="9" w:name="ТекстовоеПоле10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9"/>
          </w:p>
        </w:tc>
      </w:tr>
      <w:tr w:rsidR="00650259" w:rsidRPr="00FA189B" w14:paraId="36E05C3F" w14:textId="77777777" w:rsidTr="00F52451">
        <w:trPr>
          <w:trHeight w:val="54"/>
        </w:trPr>
        <w:tc>
          <w:tcPr>
            <w:tcW w:w="5000" w:type="pct"/>
            <w:gridSpan w:val="3"/>
            <w:shd w:val="clear" w:color="auto" w:fill="auto"/>
          </w:tcPr>
          <w:p w14:paraId="67154AB8" w14:textId="77777777" w:rsidR="00650259" w:rsidRPr="00FA189B" w:rsidRDefault="00650259" w:rsidP="00977F99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90596C" w:rsidRPr="00FA189B" w14:paraId="1D63657D" w14:textId="77777777" w:rsidTr="0090596C">
        <w:tc>
          <w:tcPr>
            <w:tcW w:w="5000" w:type="pct"/>
            <w:gridSpan w:val="3"/>
            <w:shd w:val="clear" w:color="auto" w:fill="731F1C" w:themeFill="accent5"/>
          </w:tcPr>
          <w:p w14:paraId="583FA9D6" w14:textId="77777777" w:rsidR="00650259" w:rsidRPr="00DD7C26" w:rsidRDefault="00DD7C26" w:rsidP="0090596C">
            <w:pPr>
              <w:pStyle w:val="10"/>
              <w:outlineLvl w:val="0"/>
              <w:rPr>
                <w:lang w:val="uk-UA"/>
              </w:rPr>
            </w:pPr>
            <w:bookmarkStart w:id="10" w:name="_Hlk521325947"/>
            <w:r>
              <w:rPr>
                <w:lang w:val="uk-UA"/>
              </w:rPr>
              <w:t>Дані про опікуна 2</w:t>
            </w:r>
          </w:p>
        </w:tc>
      </w:tr>
      <w:tr w:rsidR="00650259" w:rsidRPr="00FA189B" w14:paraId="7F0C9F14" w14:textId="77777777" w:rsidTr="00FA189B">
        <w:bookmarkEnd w:id="10" w:displacedByCustomXml="next"/>
        <w:sdt>
          <w:sdtPr>
            <w:id w:val="-2047821762"/>
            <w:placeholder>
              <w:docPart w:val="E6CB903F5E45493EB8A303430AAE928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093931B9" w14:textId="77777777" w:rsidR="00650259" w:rsidRPr="00FA189B" w:rsidRDefault="00F52451" w:rsidP="00F52451">
                <w:pPr>
                  <w:pStyle w:val="a7"/>
                </w:pPr>
                <w:r w:rsidRPr="00FA189B">
                  <w:rPr>
                    <w:rStyle w:val="aff1"/>
                    <w:color w:val="auto"/>
                    <w:lang w:bidi="ru-RU"/>
                  </w:rPr>
                  <w:t>Имя</w:t>
                </w:r>
              </w:p>
            </w:tc>
          </w:sdtContent>
        </w:sdt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72353A5B" w14:textId="21B1241A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1"/>
                  <w:enabled/>
                  <w:calcOnExit w:val="0"/>
                  <w:textInput/>
                </w:ffData>
              </w:fldChar>
            </w:r>
            <w:bookmarkStart w:id="11" w:name="ТекстовоеПоле11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1"/>
          </w:p>
        </w:tc>
      </w:tr>
      <w:tr w:rsidR="00650259" w:rsidRPr="00FA189B" w14:paraId="674EABA6" w14:textId="77777777" w:rsidTr="00FA189B">
        <w:sdt>
          <w:sdtPr>
            <w:id w:val="-1368443858"/>
            <w:placeholder>
              <w:docPart w:val="D35E5DD0709C44BF951875D9423AA271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223FC35F" w14:textId="77777777" w:rsidR="00650259" w:rsidRPr="00FA189B" w:rsidRDefault="00F52451" w:rsidP="00F52451">
                <w:pPr>
                  <w:pStyle w:val="a7"/>
                </w:pPr>
                <w:r w:rsidRPr="00FA189B">
                  <w:rPr>
                    <w:rStyle w:val="aff1"/>
                    <w:color w:val="auto"/>
                    <w:lang w:bidi="ru-RU"/>
                  </w:rPr>
                  <w:t>Фамилия</w:t>
                </w:r>
              </w:p>
            </w:tc>
          </w:sdtContent>
        </w:sdt>
        <w:tc>
          <w:tcPr>
            <w:tcW w:w="319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36C5CB" w14:textId="36677BCE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2"/>
                  <w:enabled/>
                  <w:calcOnExit w:val="0"/>
                  <w:textInput/>
                </w:ffData>
              </w:fldChar>
            </w:r>
            <w:bookmarkStart w:id="12" w:name="ТекстовоеПоле12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2"/>
          </w:p>
        </w:tc>
      </w:tr>
      <w:tr w:rsidR="00DD7C26" w:rsidRPr="00FA189B" w14:paraId="79A190A3" w14:textId="77777777" w:rsidTr="00DD7C26">
        <w:trPr>
          <w:gridAfter w:val="1"/>
          <w:wAfter w:w="2153" w:type="pct"/>
        </w:trPr>
        <w:tc>
          <w:tcPr>
            <w:tcW w:w="1806" w:type="pct"/>
            <w:vAlign w:val="bottom"/>
          </w:tcPr>
          <w:p w14:paraId="501BF445" w14:textId="56946A71" w:rsidR="00DD7C26" w:rsidRPr="00FA189B" w:rsidRDefault="00BA00F4" w:rsidP="00F52451">
            <w:pPr>
              <w:pStyle w:val="a7"/>
            </w:pPr>
            <w:r>
              <w:rPr>
                <w:lang w:val="uk-UA"/>
              </w:rPr>
              <w:t>Телефон</w:t>
            </w:r>
          </w:p>
        </w:tc>
        <w:tc>
          <w:tcPr>
            <w:tcW w:w="104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76DA4D" w14:textId="024EAC68" w:rsidR="00DD7C26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3"/>
                  <w:enabled/>
                  <w:calcOnExit w:val="0"/>
                  <w:textInput/>
                </w:ffData>
              </w:fldChar>
            </w:r>
            <w:bookmarkStart w:id="13" w:name="ТекстовоеПоле13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3"/>
          </w:p>
        </w:tc>
      </w:tr>
      <w:tr w:rsidR="00650259" w:rsidRPr="00FA189B" w14:paraId="4A40EA8B" w14:textId="77777777" w:rsidTr="00FA189B">
        <w:sdt>
          <w:sdtPr>
            <w:id w:val="-1359804501"/>
            <w:placeholder>
              <w:docPart w:val="01611A12C05D475F85170A4DF462EA8B"/>
            </w:placeholder>
            <w:temporary/>
            <w:showingPlcHdr/>
            <w15:appearance w15:val="hidden"/>
          </w:sdtPr>
          <w:sdtEndPr/>
          <w:sdtContent>
            <w:tc>
              <w:tcPr>
                <w:tcW w:w="1806" w:type="pct"/>
                <w:vAlign w:val="bottom"/>
              </w:tcPr>
              <w:p w14:paraId="4636C728" w14:textId="77777777" w:rsidR="00650259" w:rsidRPr="00FA189B" w:rsidRDefault="00F52451" w:rsidP="00F52451">
                <w:pPr>
                  <w:pStyle w:val="a7"/>
                </w:pPr>
                <w:r w:rsidRPr="00FA189B">
                  <w:rPr>
                    <w:lang w:bidi="ru-RU"/>
                  </w:rPr>
                  <w:t>Эл. почта</w:t>
                </w:r>
              </w:p>
            </w:tc>
          </w:sdtContent>
        </w:sdt>
        <w:bookmarkStart w:id="14" w:name="_GoBack"/>
        <w:tc>
          <w:tcPr>
            <w:tcW w:w="3194" w:type="pct"/>
            <w:gridSpan w:val="2"/>
            <w:tcBorders>
              <w:bottom w:val="single" w:sz="4" w:space="0" w:color="auto"/>
            </w:tcBorders>
            <w:vAlign w:val="bottom"/>
          </w:tcPr>
          <w:p w14:paraId="3E8332CE" w14:textId="6331DDBD" w:rsidR="00650259" w:rsidRPr="00FA189B" w:rsidRDefault="00BA00F4" w:rsidP="007F7B5D">
            <w:pPr>
              <w:spacing w:before="120"/>
            </w:pPr>
            <w:r>
              <w:fldChar w:fldCharType="begin">
                <w:ffData>
                  <w:name w:val="ТекстовоеПоле14"/>
                  <w:enabled/>
                  <w:calcOnExit w:val="0"/>
                  <w:textInput/>
                </w:ffData>
              </w:fldChar>
            </w:r>
            <w:bookmarkStart w:id="15" w:name="ТекстовоеПоле14"/>
            <w:r>
              <w:instrText xml:space="preserve"> FORMTEXT </w:instrText>
            </w:r>
            <w:r>
              <w:fldChar w:fldCharType="separate"/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rPr>
                <w:noProof/>
              </w:rPr>
              <w:t> </w:t>
            </w:r>
            <w:r>
              <w:fldChar w:fldCharType="end"/>
            </w:r>
            <w:bookmarkEnd w:id="15"/>
            <w:bookmarkEnd w:id="14"/>
          </w:p>
        </w:tc>
      </w:tr>
      <w:tr w:rsidR="00650259" w:rsidRPr="00FA189B" w14:paraId="456CB645" w14:textId="77777777" w:rsidTr="00FA189B">
        <w:tc>
          <w:tcPr>
            <w:tcW w:w="1806" w:type="pct"/>
            <w:vAlign w:val="bottom"/>
          </w:tcPr>
          <w:p w14:paraId="3772AAF1" w14:textId="77777777" w:rsidR="00650259" w:rsidRPr="00FA189B" w:rsidRDefault="00650259" w:rsidP="0090596C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194" w:type="pct"/>
            <w:gridSpan w:val="2"/>
            <w:vAlign w:val="bottom"/>
          </w:tcPr>
          <w:p w14:paraId="4514AE3A" w14:textId="77777777" w:rsidR="00650259" w:rsidRPr="00FA189B" w:rsidRDefault="00650259" w:rsidP="0090596C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76994EAD" w14:textId="77777777" w:rsidR="00CE6104" w:rsidRPr="008A0DBA" w:rsidRDefault="00CE6104" w:rsidP="00E677FE">
      <w:pPr>
        <w:spacing w:after="0"/>
        <w:rPr>
          <w:sz w:val="12"/>
          <w:szCs w:val="16"/>
          <w:lang w:val="en-US"/>
        </w:rPr>
      </w:pPr>
    </w:p>
    <w:sectPr w:rsidR="00CE6104" w:rsidRPr="008A0DBA" w:rsidSect="00FA189B">
      <w:headerReference w:type="default" r:id="rId10"/>
      <w:footerReference w:type="default" r:id="rId11"/>
      <w:pgSz w:w="11906" w:h="16838" w:code="9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49460" w14:textId="77777777" w:rsidR="00157D0B" w:rsidRDefault="00157D0B" w:rsidP="00650259">
      <w:pPr>
        <w:spacing w:after="0" w:line="240" w:lineRule="auto"/>
      </w:pPr>
      <w:r>
        <w:separator/>
      </w:r>
    </w:p>
  </w:endnote>
  <w:endnote w:type="continuationSeparator" w:id="0">
    <w:p w14:paraId="70F718D9" w14:textId="77777777" w:rsidR="00157D0B" w:rsidRDefault="00157D0B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50187ED-4B60-4D21-B005-0957E563B37F}"/>
    <w:embedBold r:id="rId2" w:fontKey="{191944D3-DBD8-4D70-A2AA-C4B834801B8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  <w:embedRegular r:id="rId3" w:fontKey="{7A51BF76-9778-4440-9B39-F136B6B5ECCA}"/>
    <w:embedBold r:id="rId4" w:fontKey="{C5861830-3C77-43BD-A051-D4B68B17D593}"/>
    <w:embedItalic r:id="rId5" w:fontKey="{DB898FFD-4CFA-4AB1-A3B7-BDD6AF7E40A8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C20FB5DC-5CE1-47B9-8071-DA0B8BC595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4543"/>
    </w:tblGrid>
    <w:tr w:rsidR="00DD7C26" w:rsidRPr="007F7B5D" w14:paraId="693982D8" w14:textId="77777777" w:rsidTr="00DD7C26">
      <w:tc>
        <w:tcPr>
          <w:tcW w:w="4543" w:type="dxa"/>
          <w:vAlign w:val="center"/>
        </w:tcPr>
        <w:p w14:paraId="5448001F" w14:textId="77777777" w:rsidR="00DD7C26" w:rsidRPr="007F7B5D" w:rsidRDefault="00DD7C26" w:rsidP="00DD7C26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</w:tr>
  </w:tbl>
  <w:p w14:paraId="5E5D93A6" w14:textId="77777777" w:rsidR="0090596C" w:rsidRDefault="0090596C" w:rsidP="007F7B5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46911" w14:textId="77777777" w:rsidR="00157D0B" w:rsidRDefault="00157D0B" w:rsidP="00650259">
      <w:pPr>
        <w:spacing w:after="0" w:line="240" w:lineRule="auto"/>
      </w:pPr>
      <w:r>
        <w:separator/>
      </w:r>
    </w:p>
  </w:footnote>
  <w:footnote w:type="continuationSeparator" w:id="0">
    <w:p w14:paraId="755BE916" w14:textId="77777777" w:rsidR="00157D0B" w:rsidRDefault="00157D0B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ook w:val="04A0" w:firstRow="1" w:lastRow="0" w:firstColumn="1" w:lastColumn="0" w:noHBand="0" w:noVBand="1"/>
    </w:tblPr>
    <w:tblGrid>
      <w:gridCol w:w="1338"/>
      <w:gridCol w:w="7688"/>
    </w:tblGrid>
    <w:tr w:rsidR="0090596C" w14:paraId="3F0CC4FC" w14:textId="77777777" w:rsidTr="0090596C">
      <w:trPr>
        <w:trHeight w:val="990"/>
      </w:trPr>
      <w:tc>
        <w:tcPr>
          <w:tcW w:w="1350" w:type="dxa"/>
          <w:vAlign w:val="center"/>
        </w:tcPr>
        <w:p w14:paraId="325CA3C2" w14:textId="77777777" w:rsidR="0090596C" w:rsidRDefault="0090596C" w:rsidP="0090596C">
          <w:pPr>
            <w:pStyle w:val="ac"/>
            <w:ind w:left="-108"/>
          </w:pPr>
          <w:bookmarkStart w:id="16" w:name="_Hlk521325785"/>
          <w:r>
            <w:rPr>
              <w:lang w:bidi="ru-RU"/>
            </w:rPr>
            <w:drawing>
              <wp:inline distT="0" distB="0" distL="0" distR="0" wp14:anchorId="56129960" wp14:editId="2292C979">
                <wp:extent cx="640080" cy="640080"/>
                <wp:effectExtent l="0" t="0" r="7620" b="0"/>
                <wp:docPr id="1" name="Графический объект 1" descr="карточка контакта в телефонной книг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27032770" w14:textId="77777777" w:rsidR="0090596C" w:rsidRPr="0090596C" w:rsidRDefault="00DD7C26" w:rsidP="0090596C">
          <w:pPr>
            <w:pStyle w:val="ac"/>
          </w:pPr>
          <w:r>
            <w:rPr>
              <w:lang w:val="uk-UA"/>
            </w:rPr>
            <w:t>Бланк для реєстрації</w:t>
          </w:r>
        </w:p>
      </w:tc>
    </w:tr>
    <w:bookmarkEnd w:id="16"/>
  </w:tbl>
  <w:p w14:paraId="67EDD475" w14:textId="77777777" w:rsidR="00650259" w:rsidRPr="0090596C" w:rsidRDefault="00650259" w:rsidP="0090596C">
    <w:pPr>
      <w:pStyle w:val="af5"/>
      <w:spacing w:after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Глава 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Приложение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1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Глава 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Глава 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C26"/>
    <w:rsid w:val="000456E1"/>
    <w:rsid w:val="00052382"/>
    <w:rsid w:val="0006568A"/>
    <w:rsid w:val="00073DA2"/>
    <w:rsid w:val="00076F0F"/>
    <w:rsid w:val="00084253"/>
    <w:rsid w:val="000D1F49"/>
    <w:rsid w:val="00157D0B"/>
    <w:rsid w:val="001727CA"/>
    <w:rsid w:val="002928D0"/>
    <w:rsid w:val="002C56E6"/>
    <w:rsid w:val="00361E11"/>
    <w:rsid w:val="003B4744"/>
    <w:rsid w:val="003F0847"/>
    <w:rsid w:val="0040090B"/>
    <w:rsid w:val="0046302A"/>
    <w:rsid w:val="00487D2D"/>
    <w:rsid w:val="004A516B"/>
    <w:rsid w:val="004D5D62"/>
    <w:rsid w:val="005112D0"/>
    <w:rsid w:val="00577E06"/>
    <w:rsid w:val="00590C78"/>
    <w:rsid w:val="005A3BF7"/>
    <w:rsid w:val="005F2035"/>
    <w:rsid w:val="005F7990"/>
    <w:rsid w:val="0063739C"/>
    <w:rsid w:val="00650259"/>
    <w:rsid w:val="00770F25"/>
    <w:rsid w:val="007A35A8"/>
    <w:rsid w:val="007B0A85"/>
    <w:rsid w:val="007C6A52"/>
    <w:rsid w:val="007F7B5D"/>
    <w:rsid w:val="0082043E"/>
    <w:rsid w:val="00836129"/>
    <w:rsid w:val="008A0DBA"/>
    <w:rsid w:val="008E203A"/>
    <w:rsid w:val="0090596C"/>
    <w:rsid w:val="0091229C"/>
    <w:rsid w:val="00940E73"/>
    <w:rsid w:val="0098597D"/>
    <w:rsid w:val="009F619A"/>
    <w:rsid w:val="009F6DDE"/>
    <w:rsid w:val="00A370A8"/>
    <w:rsid w:val="00BA00F4"/>
    <w:rsid w:val="00BD4753"/>
    <w:rsid w:val="00BD5CB1"/>
    <w:rsid w:val="00BE62EE"/>
    <w:rsid w:val="00C003BA"/>
    <w:rsid w:val="00C46878"/>
    <w:rsid w:val="00CB4A51"/>
    <w:rsid w:val="00CD4532"/>
    <w:rsid w:val="00CD47B0"/>
    <w:rsid w:val="00CD70CE"/>
    <w:rsid w:val="00CE6104"/>
    <w:rsid w:val="00CE7918"/>
    <w:rsid w:val="00D16163"/>
    <w:rsid w:val="00DB3FAD"/>
    <w:rsid w:val="00DD7C26"/>
    <w:rsid w:val="00E139C4"/>
    <w:rsid w:val="00E61C09"/>
    <w:rsid w:val="00E677FE"/>
    <w:rsid w:val="00EB3B58"/>
    <w:rsid w:val="00EC7359"/>
    <w:rsid w:val="00EE3054"/>
    <w:rsid w:val="00F00606"/>
    <w:rsid w:val="00F01256"/>
    <w:rsid w:val="00F52451"/>
    <w:rsid w:val="00FA189B"/>
    <w:rsid w:val="00FC7475"/>
    <w:rsid w:val="00FE0FF8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36D0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1">
    <w:name w:val="Normal"/>
    <w:uiPriority w:val="1"/>
    <w:qFormat/>
    <w:rsid w:val="007F7B5D"/>
  </w:style>
  <w:style w:type="paragraph" w:styleId="10">
    <w:name w:val="heading 1"/>
    <w:basedOn w:val="a1"/>
    <w:link w:val="11"/>
    <w:uiPriority w:val="1"/>
    <w:qFormat/>
    <w:rsid w:val="0090596C"/>
    <w:pPr>
      <w:spacing w:before="60" w:after="60" w:line="240" w:lineRule="auto"/>
      <w:outlineLvl w:val="0"/>
    </w:pPr>
    <w:rPr>
      <w:rFonts w:asciiTheme="majorHAnsi" w:hAnsiTheme="majorHAnsi"/>
      <w:b/>
      <w:color w:val="FFFFFF" w:themeColor="background1"/>
    </w:rPr>
  </w:style>
  <w:style w:type="paragraph" w:styleId="21">
    <w:name w:val="heading 2"/>
    <w:basedOn w:val="a1"/>
    <w:link w:val="22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3">
    <w:name w:val="heading 3"/>
    <w:basedOn w:val="a1"/>
    <w:next w:val="a1"/>
    <w:link w:val="30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1"/>
    <w:link w:val="40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0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1"/>
    <w:next w:val="a1"/>
    <w:link w:val="60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1"/>
    <w:rsid w:val="0090596C"/>
    <w:rPr>
      <w:rFonts w:asciiTheme="majorHAnsi" w:hAnsiTheme="majorHAnsi"/>
      <w:b/>
      <w:color w:val="FFFFFF" w:themeColor="background1"/>
    </w:rPr>
  </w:style>
  <w:style w:type="character" w:styleId="a5">
    <w:name w:val="Hashtag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1">
    <w:name w:val="Нумерованный список1"/>
    <w:basedOn w:val="a1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a6">
    <w:name w:val="По умолчанию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2">
    <w:name w:val="Заголовок 2 Знак"/>
    <w:basedOn w:val="a2"/>
    <w:link w:val="21"/>
    <w:uiPriority w:val="1"/>
    <w:semiHidden/>
    <w:rsid w:val="0090596C"/>
    <w:rPr>
      <w:b/>
      <w:bCs/>
      <w:color w:val="694A77"/>
      <w:sz w:val="32"/>
      <w:szCs w:val="32"/>
      <w:lang w:eastAsia="zh-CN"/>
    </w:rPr>
  </w:style>
  <w:style w:type="paragraph" w:styleId="a7">
    <w:name w:val="Normal Indent"/>
    <w:basedOn w:val="a1"/>
    <w:uiPriority w:val="99"/>
    <w:rsid w:val="000D1F49"/>
    <w:pPr>
      <w:spacing w:before="120"/>
      <w:ind w:left="720"/>
    </w:pPr>
  </w:style>
  <w:style w:type="character" w:customStyle="1" w:styleId="30">
    <w:name w:val="Заголовок 3 Знак"/>
    <w:basedOn w:val="a2"/>
    <w:link w:val="3"/>
    <w:uiPriority w:val="1"/>
    <w:semiHidden/>
    <w:rsid w:val="0090596C"/>
    <w:rPr>
      <w:b/>
      <w:bCs/>
      <w:color w:val="694A77"/>
      <w:szCs w:val="27"/>
    </w:rPr>
  </w:style>
  <w:style w:type="paragraph" w:styleId="12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8">
    <w:name w:val="footnote text"/>
    <w:basedOn w:val="a1"/>
    <w:link w:val="a9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a9">
    <w:name w:val="Текст сноски Знак"/>
    <w:basedOn w:val="a2"/>
    <w:link w:val="a8"/>
    <w:uiPriority w:val="99"/>
    <w:semiHidden/>
    <w:rsid w:val="0090596C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a">
    <w:name w:val="annotation text"/>
    <w:basedOn w:val="a1"/>
    <w:link w:val="ab"/>
    <w:uiPriority w:val="99"/>
    <w:semiHidden/>
    <w:rsid w:val="000D1F49"/>
    <w:rPr>
      <w:szCs w:val="24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CD4532"/>
    <w:rPr>
      <w:szCs w:val="24"/>
    </w:rPr>
  </w:style>
  <w:style w:type="paragraph" w:styleId="ac">
    <w:name w:val="header"/>
    <w:basedOn w:val="a1"/>
    <w:link w:val="ad"/>
    <w:uiPriority w:val="99"/>
    <w:unhideWhenUsed/>
    <w:rsid w:val="0090596C"/>
    <w:pPr>
      <w:tabs>
        <w:tab w:val="center" w:pos="4680"/>
        <w:tab w:val="right" w:pos="9360"/>
      </w:tabs>
      <w:spacing w:after="0"/>
    </w:pPr>
    <w:rPr>
      <w:rFonts w:asciiTheme="majorHAnsi" w:hAnsiTheme="majorHAnsi"/>
      <w:b/>
      <w:noProof/>
      <w:color w:val="731F1C" w:themeColor="accent5"/>
      <w:sz w:val="44"/>
      <w:szCs w:val="24"/>
    </w:rPr>
  </w:style>
  <w:style w:type="character" w:customStyle="1" w:styleId="ad">
    <w:name w:val="Верхний колонтитул Знак"/>
    <w:basedOn w:val="a2"/>
    <w:link w:val="ac"/>
    <w:uiPriority w:val="99"/>
    <w:rsid w:val="0090596C"/>
    <w:rPr>
      <w:rFonts w:asciiTheme="majorHAnsi" w:hAnsiTheme="majorHAnsi"/>
      <w:b/>
      <w:noProof/>
      <w:color w:val="731F1C" w:themeColor="accent5"/>
      <w:sz w:val="44"/>
      <w:szCs w:val="24"/>
    </w:rPr>
  </w:style>
  <w:style w:type="paragraph" w:styleId="ae">
    <w:name w:val="footer"/>
    <w:basedOn w:val="a1"/>
    <w:link w:val="af"/>
    <w:uiPriority w:val="99"/>
    <w:rsid w:val="007F7B5D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af">
    <w:name w:val="Нижний колонтитул Знак"/>
    <w:basedOn w:val="a2"/>
    <w:link w:val="ae"/>
    <w:uiPriority w:val="99"/>
    <w:rsid w:val="007F7B5D"/>
    <w:rPr>
      <w:sz w:val="18"/>
      <w:szCs w:val="24"/>
    </w:rPr>
  </w:style>
  <w:style w:type="character" w:styleId="af0">
    <w:name w:val="footnote reference"/>
    <w:basedOn w:val="a2"/>
    <w:uiPriority w:val="99"/>
    <w:semiHidden/>
    <w:rsid w:val="000D1F49"/>
    <w:rPr>
      <w:vertAlign w:val="superscript"/>
    </w:rPr>
  </w:style>
  <w:style w:type="character" w:styleId="af1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5"/>
      </w:numPr>
      <w:spacing w:before="120"/>
    </w:pPr>
  </w:style>
  <w:style w:type="character" w:styleId="af2">
    <w:name w:val="Hyperlink"/>
    <w:basedOn w:val="a2"/>
    <w:uiPriority w:val="99"/>
    <w:semiHidden/>
    <w:rsid w:val="000D1F49"/>
    <w:rPr>
      <w:color w:val="BF678E" w:themeColor="hyperlink"/>
      <w:u w:val="single"/>
    </w:rPr>
  </w:style>
  <w:style w:type="paragraph" w:styleId="af3">
    <w:name w:val="annotation subject"/>
    <w:basedOn w:val="aa"/>
    <w:next w:val="aa"/>
    <w:link w:val="af4"/>
    <w:uiPriority w:val="99"/>
    <w:semiHidden/>
    <w:unhideWhenUsed/>
    <w:rsid w:val="000D1F49"/>
    <w:rPr>
      <w:b/>
      <w:bCs/>
    </w:rPr>
  </w:style>
  <w:style w:type="character" w:customStyle="1" w:styleId="af4">
    <w:name w:val="Тема примечания Знак"/>
    <w:basedOn w:val="ab"/>
    <w:link w:val="af3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f5">
    <w:name w:val="No Spacing"/>
    <w:basedOn w:val="a1"/>
    <w:uiPriority w:val="1"/>
    <w:qFormat/>
    <w:rsid w:val="0090596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af6">
    <w:name w:val="Title"/>
    <w:basedOn w:val="a1"/>
    <w:next w:val="a1"/>
    <w:link w:val="af7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2"/>
    <w:link w:val="af6"/>
    <w:uiPriority w:val="10"/>
    <w:semiHidden/>
    <w:rsid w:val="0090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af8">
    <w:name w:val="Таблица с рисунками"/>
    <w:basedOn w:val="a3"/>
    <w:uiPriority w:val="99"/>
    <w:rsid w:val="000D1F49"/>
    <w:tblPr/>
    <w:trPr>
      <w:cantSplit/>
    </w:trPr>
  </w:style>
  <w:style w:type="character" w:customStyle="1" w:styleId="40">
    <w:name w:val="Заголовок 4 Знак"/>
    <w:basedOn w:val="a2"/>
    <w:link w:val="4"/>
    <w:uiPriority w:val="9"/>
    <w:semiHidden/>
    <w:rsid w:val="00CD4532"/>
    <w:rPr>
      <w:b/>
      <w:sz w:val="25"/>
      <w:szCs w:val="25"/>
    </w:rPr>
  </w:style>
  <w:style w:type="character" w:customStyle="1" w:styleId="50">
    <w:name w:val="Заголовок 5 Знак"/>
    <w:basedOn w:val="22"/>
    <w:link w:val="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60">
    <w:name w:val="Заголовок 6 Знак"/>
    <w:basedOn w:val="a2"/>
    <w:link w:val="6"/>
    <w:uiPriority w:val="9"/>
    <w:semiHidden/>
    <w:rsid w:val="00CD453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3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1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9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a">
    <w:name w:val="FollowedHyperlink"/>
    <w:basedOn w:val="a2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afb">
    <w:name w:val="Normal (Web)"/>
    <w:basedOn w:val="a1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c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d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e">
    <w:name w:val="macro"/>
    <w:link w:val="aff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aff">
    <w:name w:val="Текст макроса Знак"/>
    <w:basedOn w:val="a2"/>
    <w:link w:val="afe"/>
    <w:uiPriority w:val="99"/>
    <w:semiHidden/>
    <w:rsid w:val="0090596C"/>
    <w:rPr>
      <w:rFonts w:ascii="Consolas" w:hAnsi="Consolas"/>
      <w:sz w:val="20"/>
      <w:szCs w:val="20"/>
    </w:rPr>
  </w:style>
  <w:style w:type="table" w:styleId="aff0">
    <w:name w:val="Table Grid"/>
    <w:basedOn w:val="a3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Placeholder Text"/>
    <w:basedOn w:val="a2"/>
    <w:uiPriority w:val="99"/>
    <w:semiHidden/>
    <w:rsid w:val="009059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ty\AppData\Roaming\Microsoft\Templates\&#1060;&#1086;&#1088;&#1084;&#1072;%20&#1089;&#1073;&#1086;&#1088;&#1072;%20&#1076;&#1072;&#1085;&#1085;&#1099;&#1093;%20&#1076;&#1083;&#1103;%20&#1089;&#1087;&#1088;&#1072;&#1074;&#1086;&#1095;&#1085;&#1080;&#1082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AEF535AA1A44EBACF3F7B70C250ED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A81686E-30BF-4BDA-94FD-7449AB768056}"/>
      </w:docPartPr>
      <w:docPartBody>
        <w:p w:rsidR="00464C1D" w:rsidRDefault="00C60D54">
          <w:pPr>
            <w:pStyle w:val="BAAEF535AA1A44EBACF3F7B70C250EDA"/>
          </w:pPr>
          <w:r w:rsidRPr="00FA189B">
            <w:rPr>
              <w:lang w:bidi="ru-RU"/>
            </w:rPr>
            <w:t>Адрес</w:t>
          </w:r>
        </w:p>
      </w:docPartBody>
    </w:docPart>
    <w:docPart>
      <w:docPartPr>
        <w:name w:val="E8F062E2D3D64DFF9C4A0DBBC6C058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F213CB-78A0-4E5A-8FF5-EF73D27DF386}"/>
      </w:docPartPr>
      <w:docPartBody>
        <w:p w:rsidR="00464C1D" w:rsidRDefault="00C60D54">
          <w:pPr>
            <w:pStyle w:val="E8F062E2D3D64DFF9C4A0DBBC6C05882"/>
          </w:pPr>
          <w:r w:rsidRPr="00FA189B">
            <w:rPr>
              <w:lang w:bidi="ru-RU"/>
            </w:rPr>
            <w:t>Эл. почта</w:t>
          </w:r>
        </w:p>
      </w:docPartBody>
    </w:docPart>
    <w:docPart>
      <w:docPartPr>
        <w:name w:val="01841A8C377144DEBE6298809582DD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40DD9-98BE-483E-9473-04198DFCA477}"/>
      </w:docPartPr>
      <w:docPartBody>
        <w:p w:rsidR="00464C1D" w:rsidRDefault="00C60D54">
          <w:pPr>
            <w:pStyle w:val="01841A8C377144DEBE6298809582DDC8"/>
          </w:pPr>
          <w:r w:rsidRPr="00FA189B">
            <w:rPr>
              <w:lang w:bidi="ru-RU"/>
            </w:rPr>
            <w:t>Эл. почта</w:t>
          </w:r>
        </w:p>
      </w:docPartBody>
    </w:docPart>
    <w:docPart>
      <w:docPartPr>
        <w:name w:val="E6CB903F5E45493EB8A303430AAE92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B84DA44-D719-4EBA-BA41-E8D9DAE4AE1C}"/>
      </w:docPartPr>
      <w:docPartBody>
        <w:p w:rsidR="00464C1D" w:rsidRDefault="00C60D54">
          <w:pPr>
            <w:pStyle w:val="E6CB903F5E45493EB8A303430AAE928C"/>
          </w:pPr>
          <w:r w:rsidRPr="00FA189B">
            <w:rPr>
              <w:rStyle w:val="a3"/>
              <w:lang w:bidi="ru-RU"/>
            </w:rPr>
            <w:t>Имя</w:t>
          </w:r>
        </w:p>
      </w:docPartBody>
    </w:docPart>
    <w:docPart>
      <w:docPartPr>
        <w:name w:val="D35E5DD0709C44BF951875D9423AA2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9694B54-AC18-4C37-A950-FC846FF69362}"/>
      </w:docPartPr>
      <w:docPartBody>
        <w:p w:rsidR="00464C1D" w:rsidRDefault="00C60D54">
          <w:pPr>
            <w:pStyle w:val="D35E5DD0709C44BF951875D9423AA271"/>
          </w:pPr>
          <w:r w:rsidRPr="00FA189B">
            <w:rPr>
              <w:rStyle w:val="a3"/>
              <w:lang w:bidi="ru-RU"/>
            </w:rPr>
            <w:t>Фамилия</w:t>
          </w:r>
        </w:p>
      </w:docPartBody>
    </w:docPart>
    <w:docPart>
      <w:docPartPr>
        <w:name w:val="01611A12C05D475F85170A4DF462EA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97DE4DC-CF40-4289-B146-B1E57759558A}"/>
      </w:docPartPr>
      <w:docPartBody>
        <w:p w:rsidR="00464C1D" w:rsidRDefault="00C60D54">
          <w:pPr>
            <w:pStyle w:val="01611A12C05D475F85170A4DF462EA8B"/>
          </w:pPr>
          <w:r w:rsidRPr="00FA189B">
            <w:rPr>
              <w:lang w:bidi="ru-RU"/>
            </w:rPr>
            <w:t>Эл. почта</w:t>
          </w:r>
        </w:p>
      </w:docPartBody>
    </w:docPart>
    <w:docPart>
      <w:docPartPr>
        <w:name w:val="3769D2C1898E4768A974BD754EFD5F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4D36CDA-BE57-4C45-AB86-AF55F750B04B}"/>
      </w:docPartPr>
      <w:docPartBody>
        <w:p w:rsidR="00464C1D" w:rsidRDefault="003B5028" w:rsidP="003B5028">
          <w:pPr>
            <w:pStyle w:val="3769D2C1898E4768A974BD754EFD5F27"/>
          </w:pPr>
          <w:r w:rsidRPr="00FA189B">
            <w:rPr>
              <w:lang w:bidi="ru-RU"/>
            </w:rPr>
            <w:t>Телефон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28"/>
    <w:rsid w:val="003B5028"/>
    <w:rsid w:val="00464C1D"/>
    <w:rsid w:val="008040AA"/>
    <w:rsid w:val="00C6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UA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95CA0D1E1894462B0C1DEB0E6580547">
    <w:name w:val="295CA0D1E1894462B0C1DEB0E6580547"/>
  </w:style>
  <w:style w:type="paragraph" w:customStyle="1" w:styleId="C9C17BDD78374195978DED476363CFAB">
    <w:name w:val="C9C17BDD78374195978DED476363CFAB"/>
  </w:style>
  <w:style w:type="paragraph" w:customStyle="1" w:styleId="DCF4B8375E114EE4A4E908EE13BE6021">
    <w:name w:val="DCF4B8375E114EE4A4E908EE13BE6021"/>
  </w:style>
  <w:style w:type="paragraph" w:customStyle="1" w:styleId="BAAEF535AA1A44EBACF3F7B70C250EDA">
    <w:name w:val="BAAEF535AA1A44EBACF3F7B70C250EDA"/>
  </w:style>
  <w:style w:type="paragraph" w:customStyle="1" w:styleId="A90514D6E7E442DA81FFAAD3D86E2B4B">
    <w:name w:val="A90514D6E7E442DA81FFAAD3D86E2B4B"/>
  </w:style>
  <w:style w:type="paragraph" w:customStyle="1" w:styleId="86303E0E0EB64307924DED840BE58407">
    <w:name w:val="86303E0E0EB64307924DED840BE58407"/>
  </w:style>
  <w:style w:type="paragraph" w:customStyle="1" w:styleId="B78D2A3A095D4C549B199947F3165EBB">
    <w:name w:val="B78D2A3A095D4C549B199947F3165EBB"/>
  </w:style>
  <w:style w:type="paragraph" w:customStyle="1" w:styleId="E8F062E2D3D64DFF9C4A0DBBC6C05882">
    <w:name w:val="E8F062E2D3D64DFF9C4A0DBBC6C05882"/>
  </w:style>
  <w:style w:type="paragraph" w:customStyle="1" w:styleId="8672FF543E0B4BEEB42CA970A83984AC">
    <w:name w:val="8672FF543E0B4BEEB42CA970A83984AC"/>
  </w:style>
  <w:style w:type="paragraph" w:customStyle="1" w:styleId="58FADB5831744AAFBC87F15B57BA9073">
    <w:name w:val="58FADB5831744AAFBC87F15B57BA9073"/>
  </w:style>
  <w:style w:type="paragraph" w:customStyle="1" w:styleId="50ED4F22B47A41B688C7F865EC7759C5">
    <w:name w:val="50ED4F22B47A41B688C7F865EC7759C5"/>
  </w:style>
  <w:style w:type="paragraph" w:customStyle="1" w:styleId="E244DFDF4DBE46FE87E78E83DBC0B61E">
    <w:name w:val="E244DFDF4DBE46FE87E78E83DBC0B61E"/>
  </w:style>
  <w:style w:type="paragraph" w:customStyle="1" w:styleId="AAD5B2F769D44096A25A3B43CF316D56">
    <w:name w:val="AAD5B2F769D44096A25A3B43CF316D56"/>
  </w:style>
  <w:style w:type="paragraph" w:customStyle="1" w:styleId="01841A8C377144DEBE6298809582DDC8">
    <w:name w:val="01841A8C377144DEBE6298809582DDC8"/>
  </w:style>
  <w:style w:type="paragraph" w:customStyle="1" w:styleId="342DCA34BC9E428F843CC83871FEEE58">
    <w:name w:val="342DCA34BC9E428F843CC83871FEEE58"/>
  </w:style>
  <w:style w:type="paragraph" w:customStyle="1" w:styleId="128A83E2F0EC452FA159B64284F26A5B">
    <w:name w:val="128A83E2F0EC452FA159B64284F26A5B"/>
  </w:style>
  <w:style w:type="character" w:styleId="a3">
    <w:name w:val="Placeholder Text"/>
    <w:basedOn w:val="a0"/>
    <w:uiPriority w:val="99"/>
    <w:semiHidden/>
    <w:rsid w:val="003B5028"/>
    <w:rPr>
      <w:color w:val="808080"/>
    </w:rPr>
  </w:style>
  <w:style w:type="paragraph" w:customStyle="1" w:styleId="E6CB903F5E45493EB8A303430AAE928C">
    <w:name w:val="E6CB903F5E45493EB8A303430AAE928C"/>
  </w:style>
  <w:style w:type="paragraph" w:customStyle="1" w:styleId="D35E5DD0709C44BF951875D9423AA271">
    <w:name w:val="D35E5DD0709C44BF951875D9423AA271"/>
  </w:style>
  <w:style w:type="paragraph" w:customStyle="1" w:styleId="0D83BAEEE7104D0B8A78F23EAF2D91A7">
    <w:name w:val="0D83BAEEE7104D0B8A78F23EAF2D91A7"/>
  </w:style>
  <w:style w:type="paragraph" w:customStyle="1" w:styleId="B4ED13A762C347C385222FAF3987224B">
    <w:name w:val="B4ED13A762C347C385222FAF3987224B"/>
  </w:style>
  <w:style w:type="paragraph" w:customStyle="1" w:styleId="01611A12C05D475F85170A4DF462EA8B">
    <w:name w:val="01611A12C05D475F85170A4DF462EA8B"/>
  </w:style>
  <w:style w:type="paragraph" w:customStyle="1" w:styleId="B3D57D1BAA694ADF946E47391C923FA4">
    <w:name w:val="B3D57D1BAA694ADF946E47391C923FA4"/>
  </w:style>
  <w:style w:type="paragraph" w:customStyle="1" w:styleId="FAB095609EA94E66AAD3B66E1E1B73A8">
    <w:name w:val="FAB095609EA94E66AAD3B66E1E1B73A8"/>
  </w:style>
  <w:style w:type="paragraph" w:customStyle="1" w:styleId="89F40D92F7AD4556923A6A7A72A81AD8">
    <w:name w:val="89F40D92F7AD4556923A6A7A72A81AD8"/>
    <w:rsid w:val="003B5028"/>
  </w:style>
  <w:style w:type="paragraph" w:customStyle="1" w:styleId="3769D2C1898E4768A974BD754EFD5F27">
    <w:name w:val="3769D2C1898E4768A974BD754EFD5F27"/>
    <w:rsid w:val="003B5028"/>
  </w:style>
  <w:style w:type="paragraph" w:customStyle="1" w:styleId="6EA063BE38F440E3919E7D3BD4045EE7">
    <w:name w:val="6EA063BE38F440E3919E7D3BD4045EE7"/>
    <w:rsid w:val="003B50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39A8EB-ADA7-4B82-884B-2DA70A0BB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5F9F6A-0363-46D2-AB53-553ADA6929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417D71D-DAC3-4822-B203-594E4FC0053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Форма сбора данных для справочника.dotx</Template>
  <TotalTime>0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2024-06-15T17:12:00Z</dcterms:created>
  <dcterms:modified xsi:type="dcterms:W3CDTF">2024-06-15T17:32:00Z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